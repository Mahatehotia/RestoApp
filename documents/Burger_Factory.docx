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CC258" w14:textId="77777777" w:rsidR="00D5413C" w:rsidRDefault="00434048">
      <w:pPr>
        <w:pStyle w:val="Photo"/>
      </w:pPr>
      <w:r>
        <w:rPr>
          <w:noProof/>
        </w:rPr>
        <w:drawing>
          <wp:inline distT="0" distB="0" distL="0" distR="0" wp14:anchorId="3E283FEB" wp14:editId="292902BF">
            <wp:extent cx="4761865" cy="4761865"/>
            <wp:effectExtent l="0" t="0" r="635" b="635"/>
            <wp:docPr id="1" name="Image 1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88813" w14:textId="77777777" w:rsidR="001638F6" w:rsidRDefault="00434048" w:rsidP="00D5413C">
      <w:pPr>
        <w:pStyle w:val="Titre"/>
      </w:pPr>
      <w:r>
        <w:t>Projet .NET</w:t>
      </w:r>
    </w:p>
    <w:p w14:paraId="02A94681" w14:textId="77777777" w:rsidR="001638F6" w:rsidRPr="00D5413C" w:rsidRDefault="00434048" w:rsidP="00D5413C">
      <w:pPr>
        <w:pStyle w:val="Sous-titre"/>
      </w:pPr>
      <w:r>
        <w:t>Application de commande</w:t>
      </w:r>
    </w:p>
    <w:p w14:paraId="3302713F" w14:textId="77777777" w:rsidR="003422FF" w:rsidRDefault="00434048" w:rsidP="003422FF">
      <w:pPr>
        <w:pStyle w:val="Coordonnes"/>
      </w:pPr>
      <w:r>
        <w:t xml:space="preserve">Farah </w:t>
      </w:r>
      <w:proofErr w:type="spellStart"/>
      <w:r>
        <w:t>Zoghlami</w:t>
      </w:r>
      <w:proofErr w:type="spellEnd"/>
      <w:r>
        <w:t xml:space="preserve"> | </w:t>
      </w:r>
      <w:proofErr w:type="spellStart"/>
      <w:r>
        <w:t>Ayhann</w:t>
      </w:r>
      <w:proofErr w:type="spellEnd"/>
      <w:r>
        <w:t xml:space="preserve"> | Celian Picot | Tiona</w:t>
      </w:r>
      <w:r w:rsidR="003422FF">
        <w:rPr>
          <w:lang w:bidi="fr-FR"/>
        </w:rPr>
        <w:br w:type="page"/>
      </w:r>
    </w:p>
    <w:p w14:paraId="7FBF4212" w14:textId="77777777" w:rsidR="00434727" w:rsidRDefault="00434727">
      <w:pPr>
        <w:pStyle w:val="Titre1"/>
      </w:pPr>
      <w:r>
        <w:lastRenderedPageBreak/>
        <w:t>Introduction</w:t>
      </w:r>
    </w:p>
    <w:p w14:paraId="6756A89E" w14:textId="77777777" w:rsidR="00434727" w:rsidRDefault="00434727" w:rsidP="00434727">
      <w:pPr>
        <w:pStyle w:val="Titre2"/>
      </w:pPr>
      <w:r>
        <w:t>Objet du document</w:t>
      </w:r>
    </w:p>
    <w:p w14:paraId="028FADD0" w14:textId="77777777" w:rsidR="00434727" w:rsidRPr="00434727" w:rsidRDefault="00434727" w:rsidP="00434727">
      <w:r>
        <w:t xml:space="preserve">Ce document décrit les objectifs et les mises en œuvre de l’équipe pour développer </w:t>
      </w:r>
      <w:r w:rsidR="00845820">
        <w:t>ladite</w:t>
      </w:r>
      <w:r>
        <w:t xml:space="preserve"> application.</w:t>
      </w:r>
    </w:p>
    <w:p w14:paraId="5D0BB411" w14:textId="77777777" w:rsidR="00434727" w:rsidRDefault="00434727" w:rsidP="00434727">
      <w:pPr>
        <w:pStyle w:val="Titre2"/>
      </w:pPr>
      <w:r>
        <w:t>Objectif du document</w:t>
      </w:r>
    </w:p>
    <w:p w14:paraId="2507D02A" w14:textId="77777777" w:rsidR="00434727" w:rsidRPr="00434727" w:rsidRDefault="00434727" w:rsidP="00434727">
      <w:r>
        <w:t xml:space="preserve">L’objectif du document est de mettre en lumière les périmètres, les </w:t>
      </w:r>
      <w:r w:rsidR="00845820">
        <w:t>atouts, l</w:t>
      </w:r>
      <w:r>
        <w:t>es limites</w:t>
      </w:r>
      <w:r w:rsidR="00845820">
        <w:t xml:space="preserve"> du logiciel ainsi que de révéler la gestion</w:t>
      </w:r>
      <w:r w:rsidR="00F532AD">
        <w:t xml:space="preserve"> de</w:t>
      </w:r>
      <w:r w:rsidR="00845820">
        <w:t xml:space="preserve"> projet de l’équipe.</w:t>
      </w:r>
    </w:p>
    <w:p w14:paraId="37C99986" w14:textId="77777777" w:rsidR="00434727" w:rsidRDefault="00434727" w:rsidP="00434727">
      <w:pPr>
        <w:pStyle w:val="Titre1"/>
      </w:pPr>
      <w:r>
        <w:t>Objectifs</w:t>
      </w:r>
    </w:p>
    <w:p w14:paraId="4C138158" w14:textId="77777777" w:rsidR="00434727" w:rsidRDefault="00434727" w:rsidP="00434727">
      <w:pPr>
        <w:pStyle w:val="Titre2"/>
      </w:pPr>
      <w:r>
        <w:t>Situation</w:t>
      </w:r>
    </w:p>
    <w:p w14:paraId="2355FABE" w14:textId="77777777" w:rsidR="00845820" w:rsidRPr="00845820" w:rsidRDefault="00845820" w:rsidP="00845820">
      <w:r>
        <w:t>En restauration, l’attente du client est une chose admise par tous. Celle-ci peut être stressante pour la personne qui attend, tout comme pour les serveurs et employés de l’établissement qui doit se démener pour servir et prendre commande au plus vite.</w:t>
      </w:r>
    </w:p>
    <w:p w14:paraId="34810279" w14:textId="77777777" w:rsidR="00434727" w:rsidRDefault="00434727" w:rsidP="00434727">
      <w:pPr>
        <w:pStyle w:val="Titre2"/>
      </w:pPr>
      <w:r>
        <w:t>Nature de la prestation</w:t>
      </w:r>
    </w:p>
    <w:p w14:paraId="54489F51" w14:textId="77777777" w:rsidR="00434727" w:rsidRDefault="00434727" w:rsidP="00434727">
      <w:r>
        <w:t>Le logiciel est une application</w:t>
      </w:r>
      <w:r w:rsidR="007C03F5">
        <w:t xml:space="preserve"> à</w:t>
      </w:r>
      <w:r>
        <w:t xml:space="preserve"> install</w:t>
      </w:r>
      <w:r w:rsidR="007C03F5">
        <w:t>er</w:t>
      </w:r>
      <w:r>
        <w:t xml:space="preserve"> sur tablette à chaque table pour commander des plats dans un restaurant</w:t>
      </w:r>
      <w:r w:rsidR="00845820">
        <w:t xml:space="preserve"> afin de remédier, ou tout du moins réduire la pénibilité des personnes concernées.</w:t>
      </w:r>
      <w:r w:rsidR="00454D1F">
        <w:t xml:space="preserve"> De plus, le client est autonome dans sa prise de commande.</w:t>
      </w:r>
    </w:p>
    <w:p w14:paraId="0114CB95" w14:textId="77777777" w:rsidR="00434727" w:rsidRDefault="00434727" w:rsidP="00434727">
      <w:pPr>
        <w:pStyle w:val="Titre2"/>
      </w:pPr>
      <w:r>
        <w:t>Environnement</w:t>
      </w:r>
    </w:p>
    <w:p w14:paraId="15D2CEDA" w14:textId="77777777" w:rsidR="00845820" w:rsidRDefault="00845820" w:rsidP="00845820">
      <w:r>
        <w:t>La restauration rapide a déjà la main mise sur une technologie similaire. Des bornes sont disposées à l’entrée de l’établissement, permettant aux clients qui le souhaitent de commander leur nourriture sans ou peu de file d’attente.</w:t>
      </w:r>
    </w:p>
    <w:p w14:paraId="53562BC1" w14:textId="77777777" w:rsidR="00845820" w:rsidRDefault="00845820" w:rsidP="00845820">
      <w:r>
        <w:t>Dans certains</w:t>
      </w:r>
      <w:r w:rsidR="00436D9D">
        <w:t xml:space="preserve"> autres restaurants</w:t>
      </w:r>
      <w:r>
        <w:t>, après avoir passé commande, le client reçoit un objet connecté (un bipeur)</w:t>
      </w:r>
      <w:r w:rsidR="00436D9D">
        <w:t xml:space="preserve"> et peut aller s’installer à table. Le bipeur,</w:t>
      </w:r>
      <w:r>
        <w:t xml:space="preserve"> </w:t>
      </w:r>
      <w:r w:rsidR="00436D9D">
        <w:t>déclenché par le personnel,</w:t>
      </w:r>
      <w:r>
        <w:t xml:space="preserve"> prévient</w:t>
      </w:r>
      <w:r w:rsidR="00436D9D">
        <w:t xml:space="preserve"> le client</w:t>
      </w:r>
      <w:r>
        <w:t xml:space="preserve"> lorsqu’il peut aller chercher ses plats.</w:t>
      </w:r>
    </w:p>
    <w:p w14:paraId="2BD9770D" w14:textId="77777777" w:rsidR="00436D9D" w:rsidRDefault="00436D9D" w:rsidP="00845820">
      <w:r>
        <w:t xml:space="preserve">Ses solutions permettent de réduire le stress des employés et des clients. Celles-ci sont cependant constitué de plusieurs étapes : </w:t>
      </w:r>
    </w:p>
    <w:p w14:paraId="50B8E71E" w14:textId="77777777" w:rsidR="00436D9D" w:rsidRDefault="00436D9D" w:rsidP="00436D9D">
      <w:pPr>
        <w:pStyle w:val="Paragraphedeliste"/>
        <w:numPr>
          <w:ilvl w:val="0"/>
          <w:numId w:val="21"/>
        </w:numPr>
      </w:pPr>
      <w:r>
        <w:t>Prise de commande (généralement debout).</w:t>
      </w:r>
    </w:p>
    <w:p w14:paraId="608748FB" w14:textId="77777777" w:rsidR="00436D9D" w:rsidRDefault="00436D9D" w:rsidP="00436D9D">
      <w:pPr>
        <w:pStyle w:val="Paragraphedeliste"/>
        <w:numPr>
          <w:ilvl w:val="0"/>
          <w:numId w:val="21"/>
        </w:numPr>
      </w:pPr>
      <w:r>
        <w:t>Attente à table.</w:t>
      </w:r>
    </w:p>
    <w:p w14:paraId="4107B248" w14:textId="77777777" w:rsidR="00436D9D" w:rsidRDefault="00436D9D" w:rsidP="00436D9D">
      <w:pPr>
        <w:pStyle w:val="Paragraphedeliste"/>
        <w:numPr>
          <w:ilvl w:val="0"/>
          <w:numId w:val="21"/>
        </w:numPr>
      </w:pPr>
      <w:r>
        <w:t>Aller récupérer son plat.</w:t>
      </w:r>
    </w:p>
    <w:p w14:paraId="5F4F399D" w14:textId="77777777" w:rsidR="00436D9D" w:rsidRDefault="00436D9D" w:rsidP="002F56CA">
      <w:r>
        <w:t xml:space="preserve">Nous pouvons </w:t>
      </w:r>
      <w:r w:rsidR="009F7646">
        <w:t>d’ores et déjà</w:t>
      </w:r>
      <w:r>
        <w:t xml:space="preserve"> dire que notre solution amélior</w:t>
      </w:r>
      <w:r w:rsidR="007C03F5">
        <w:t>era</w:t>
      </w:r>
      <w:r>
        <w:t xml:space="preserve"> les systèmes déjà en place sur le marché de la concurrence.  </w:t>
      </w:r>
    </w:p>
    <w:p w14:paraId="7D62247B" w14:textId="77777777" w:rsidR="00D5413C" w:rsidRDefault="00436D9D" w:rsidP="00434727">
      <w:pPr>
        <w:pStyle w:val="Titre1"/>
      </w:pPr>
      <w:r>
        <w:lastRenderedPageBreak/>
        <w:t>C</w:t>
      </w:r>
      <w:r w:rsidR="00434727">
        <w:t>ibles</w:t>
      </w:r>
    </w:p>
    <w:p w14:paraId="391E8AD4" w14:textId="77777777" w:rsidR="009F7646" w:rsidRDefault="00436D9D" w:rsidP="009F7646">
      <w:r>
        <w:t xml:space="preserve">Les restaurants visés </w:t>
      </w:r>
      <w:r w:rsidR="009F7646">
        <w:t>sont essentiellement les établissements de la gastronomie traditionnelle. La part de marché représente 63% dans l’Hexagone (source inkidata). Une cible donc assez importante malgré l’accroissement des franchises issues de la restauration rapide.</w:t>
      </w:r>
    </w:p>
    <w:p w14:paraId="63C0C280" w14:textId="77777777" w:rsidR="001638F6" w:rsidRDefault="00434727" w:rsidP="00F527AF">
      <w:pPr>
        <w:pStyle w:val="Titre1"/>
      </w:pPr>
      <w:r>
        <w:t>Périmètre du projet</w:t>
      </w:r>
    </w:p>
    <w:p w14:paraId="74F2A062" w14:textId="77777777" w:rsidR="000C6E9B" w:rsidRPr="000C6E9B" w:rsidRDefault="000C6E9B" w:rsidP="000C6E9B">
      <w:pPr>
        <w:pStyle w:val="Titre2"/>
      </w:pPr>
      <w:r>
        <w:t>Les modules</w:t>
      </w:r>
    </w:p>
    <w:p w14:paraId="1AFFC16C" w14:textId="77777777" w:rsidR="000C6E9B" w:rsidRDefault="000C6E9B" w:rsidP="000C6E9B">
      <w:r>
        <w:t>L</w:t>
      </w:r>
      <w:r w:rsidR="002F56CA">
        <w:t xml:space="preserve">’application </w:t>
      </w:r>
      <w:r>
        <w:t>comprend deux modules distincts :</w:t>
      </w:r>
    </w:p>
    <w:p w14:paraId="60ABFC69" w14:textId="77777777" w:rsidR="000C6E9B" w:rsidRDefault="000C6E9B" w:rsidP="000C6E9B">
      <w:pPr>
        <w:pStyle w:val="Paragraphedeliste"/>
        <w:numPr>
          <w:ilvl w:val="0"/>
          <w:numId w:val="22"/>
        </w:numPr>
      </w:pPr>
      <w:r>
        <w:t>La commande des plats : le client sélectionne les plats qu’ils souhaitent</w:t>
      </w:r>
    </w:p>
    <w:p w14:paraId="40FF407B" w14:textId="77777777" w:rsidR="000C6E9B" w:rsidRDefault="000C6E9B" w:rsidP="000C6E9B">
      <w:pPr>
        <w:pStyle w:val="Paragraphedeliste"/>
        <w:numPr>
          <w:ilvl w:val="0"/>
          <w:numId w:val="22"/>
        </w:numPr>
      </w:pPr>
      <w:r>
        <w:t>L’administration de l’application : le restaurateur peut ajouter, modifier ou supprimer des plats.</w:t>
      </w:r>
    </w:p>
    <w:p w14:paraId="1B597D96" w14:textId="77777777" w:rsidR="000C6E9B" w:rsidRDefault="000C6E9B" w:rsidP="000C6E9B">
      <w:pPr>
        <w:pStyle w:val="Titre2"/>
      </w:pPr>
      <w:r>
        <w:t xml:space="preserve">les </w:t>
      </w:r>
      <w:r w:rsidR="002F56CA">
        <w:t>fonctionnalités</w:t>
      </w:r>
    </w:p>
    <w:p w14:paraId="5333A13B" w14:textId="77777777" w:rsidR="002F56CA" w:rsidRDefault="002F56CA" w:rsidP="002F56CA">
      <w:pPr>
        <w:pStyle w:val="Titre3"/>
      </w:pPr>
      <w:r>
        <w:t>Module « Commande »</w:t>
      </w:r>
    </w:p>
    <w:p w14:paraId="7EBD480B" w14:textId="77777777" w:rsidR="002F56CA" w:rsidRDefault="002F56CA" w:rsidP="002F56CA">
      <w:r>
        <w:t>Les fonctionnalités misent en place côté client sont les suivantes :</w:t>
      </w:r>
    </w:p>
    <w:p w14:paraId="3E81D89D" w14:textId="77777777" w:rsidR="002F56CA" w:rsidRDefault="002F56CA" w:rsidP="002F56CA">
      <w:pPr>
        <w:pStyle w:val="Paragraphedeliste"/>
        <w:numPr>
          <w:ilvl w:val="0"/>
          <w:numId w:val="23"/>
        </w:numPr>
      </w:pPr>
      <w:r>
        <w:t>Sélectionner, supprimer des plats, des menus, des boissons.</w:t>
      </w:r>
    </w:p>
    <w:p w14:paraId="165FDA60" w14:textId="77777777" w:rsidR="002F56CA" w:rsidRDefault="002F56CA" w:rsidP="002F56CA">
      <w:pPr>
        <w:pStyle w:val="Paragraphedeliste"/>
        <w:numPr>
          <w:ilvl w:val="0"/>
          <w:numId w:val="23"/>
        </w:numPr>
      </w:pPr>
      <w:r>
        <w:t>Filtrer selon les critères suivants : végan, sans gluten.</w:t>
      </w:r>
    </w:p>
    <w:p w14:paraId="76495875" w14:textId="77777777" w:rsidR="002F56CA" w:rsidRDefault="002F56CA" w:rsidP="002F56CA">
      <w:pPr>
        <w:pStyle w:val="Paragraphedeliste"/>
        <w:numPr>
          <w:ilvl w:val="0"/>
          <w:numId w:val="23"/>
        </w:numPr>
      </w:pPr>
      <w:r>
        <w:t>Envoi des informations de commande.</w:t>
      </w:r>
    </w:p>
    <w:p w14:paraId="76D37A8F" w14:textId="77777777" w:rsidR="002F56CA" w:rsidRDefault="002F56CA" w:rsidP="002F56CA">
      <w:pPr>
        <w:pStyle w:val="Titre3"/>
      </w:pPr>
      <w:r>
        <w:t>Module « Administration »</w:t>
      </w:r>
    </w:p>
    <w:p w14:paraId="2A11BC1B" w14:textId="77777777" w:rsidR="002F56CA" w:rsidRDefault="002F56CA" w:rsidP="002F56CA">
      <w:r>
        <w:t>Les fonctionnalités misent place côté administration sont :</w:t>
      </w:r>
    </w:p>
    <w:p w14:paraId="056A30E7" w14:textId="77777777" w:rsidR="002F56CA" w:rsidRDefault="002F56CA" w:rsidP="002F56CA">
      <w:pPr>
        <w:pStyle w:val="Paragraphedeliste"/>
        <w:numPr>
          <w:ilvl w:val="0"/>
          <w:numId w:val="24"/>
        </w:numPr>
      </w:pPr>
      <w:r>
        <w:t>Ajouter, modifier et supprimer les plats.</w:t>
      </w:r>
    </w:p>
    <w:p w14:paraId="55E2C045" w14:textId="77777777" w:rsidR="00F527AF" w:rsidRDefault="00F527AF" w:rsidP="002F56CA">
      <w:pPr>
        <w:pStyle w:val="Paragraphedeliste"/>
        <w:numPr>
          <w:ilvl w:val="0"/>
          <w:numId w:val="24"/>
        </w:numPr>
      </w:pPr>
      <w:r>
        <w:t>Visionner les commandes effectuées par table.</w:t>
      </w:r>
    </w:p>
    <w:p w14:paraId="76F6F34D" w14:textId="77777777" w:rsidR="002F56CA" w:rsidRDefault="002F56CA" w:rsidP="002F56CA">
      <w:pPr>
        <w:pStyle w:val="Titre2"/>
      </w:pPr>
      <w:r>
        <w:t>Base de données</w:t>
      </w:r>
    </w:p>
    <w:p w14:paraId="7AE0C1D0" w14:textId="77777777" w:rsidR="001D4D49" w:rsidRDefault="001D4D49" w:rsidP="001D4D49">
      <w:pPr>
        <w:pStyle w:val="Titre3"/>
      </w:pPr>
      <w:r>
        <w:t>Dictionnaire de données</w:t>
      </w:r>
    </w:p>
    <w:p w14:paraId="1B7837AF" w14:textId="77777777" w:rsidR="00A45C72" w:rsidRDefault="00A45C72" w:rsidP="00A45C72">
      <w:r>
        <w:t>Le dictionnaire de données contient toutes les données relatives aux tables futurs de la base de données.</w:t>
      </w:r>
    </w:p>
    <w:p w14:paraId="6DFCF66F" w14:textId="77777777" w:rsidR="00A45C72" w:rsidRPr="001D4D49" w:rsidRDefault="00A45C72" w:rsidP="00A45C72">
      <w:pPr>
        <w:jc w:val="center"/>
      </w:pPr>
      <w:r>
        <w:rPr>
          <w:noProof/>
        </w:rPr>
        <w:lastRenderedPageBreak/>
        <w:drawing>
          <wp:inline distT="0" distB="0" distL="0" distR="0" wp14:anchorId="255B3434" wp14:editId="36EE6810">
            <wp:extent cx="3476625" cy="72199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F391" w14:textId="77777777" w:rsidR="001D4D49" w:rsidRDefault="001D4D49" w:rsidP="001D4D49">
      <w:pPr>
        <w:pStyle w:val="Titre3"/>
      </w:pPr>
      <w:r>
        <w:t>Modèle Conceptuel de Donnée (MCD)</w:t>
      </w:r>
    </w:p>
    <w:p w14:paraId="003AC33E" w14:textId="77777777" w:rsidR="00F527AF" w:rsidRPr="00F527AF" w:rsidRDefault="00F527AF" w:rsidP="00F527AF">
      <w:r>
        <w:t>Le MCD est une représentation graphique de la base de données.</w:t>
      </w:r>
    </w:p>
    <w:p w14:paraId="6960D286" w14:textId="77777777" w:rsidR="002F56CA" w:rsidRPr="002F56CA" w:rsidRDefault="00F527AF" w:rsidP="002F56CA">
      <w:r>
        <w:rPr>
          <w:noProof/>
        </w:rPr>
        <w:lastRenderedPageBreak/>
        <w:drawing>
          <wp:inline distT="0" distB="0" distL="0" distR="0" wp14:anchorId="731AF7FD" wp14:editId="6CA89E5E">
            <wp:extent cx="5507990" cy="20948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56F1" w14:textId="77777777" w:rsidR="00F527AF" w:rsidRDefault="00F527AF" w:rsidP="00735835">
      <w:pPr>
        <w:pStyle w:val="Titre1"/>
      </w:pPr>
      <w:r>
        <w:t>Gestion de projet</w:t>
      </w:r>
    </w:p>
    <w:p w14:paraId="440931DE" w14:textId="77777777" w:rsidR="00735835" w:rsidRDefault="00735835" w:rsidP="00735835">
      <w:pPr>
        <w:pStyle w:val="Titre2"/>
      </w:pPr>
      <w:r>
        <w:t>Choix des outils</w:t>
      </w:r>
    </w:p>
    <w:p w14:paraId="2FCAF514" w14:textId="77777777" w:rsidR="00735835" w:rsidRDefault="00735835" w:rsidP="00735835">
      <w:r>
        <w:t>Les outils utilisés par l’équipe projet sont représentés dans un tableau ci-dessous.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87"/>
        <w:gridCol w:w="2902"/>
      </w:tblGrid>
      <w:tr w:rsidR="00735835" w14:paraId="674C96FE" w14:textId="77777777" w:rsidTr="00735835">
        <w:trPr>
          <w:trHeight w:val="325"/>
          <w:jc w:val="center"/>
        </w:trPr>
        <w:tc>
          <w:tcPr>
            <w:tcW w:w="2887" w:type="dxa"/>
          </w:tcPr>
          <w:p w14:paraId="1828DB88" w14:textId="77777777" w:rsidR="00735835" w:rsidRDefault="00735835" w:rsidP="00735835">
            <w:pPr>
              <w:ind w:left="0"/>
            </w:pPr>
            <w:r>
              <w:t>Langage</w:t>
            </w:r>
          </w:p>
        </w:tc>
        <w:tc>
          <w:tcPr>
            <w:tcW w:w="2902" w:type="dxa"/>
          </w:tcPr>
          <w:p w14:paraId="727AAD05" w14:textId="77777777" w:rsidR="00735835" w:rsidRDefault="00735835" w:rsidP="00735835">
            <w:pPr>
              <w:ind w:left="0"/>
              <w:jc w:val="right"/>
            </w:pPr>
            <w:r>
              <w:t>C#</w:t>
            </w:r>
          </w:p>
        </w:tc>
      </w:tr>
      <w:tr w:rsidR="00735835" w14:paraId="344AAB3A" w14:textId="77777777" w:rsidTr="00735835">
        <w:trPr>
          <w:trHeight w:val="325"/>
          <w:jc w:val="center"/>
        </w:trPr>
        <w:tc>
          <w:tcPr>
            <w:tcW w:w="2887" w:type="dxa"/>
          </w:tcPr>
          <w:p w14:paraId="004989FC" w14:textId="77777777" w:rsidR="00735835" w:rsidRDefault="00735835" w:rsidP="00735835">
            <w:pPr>
              <w:ind w:left="0"/>
            </w:pPr>
            <w:r>
              <w:t>IDE</w:t>
            </w:r>
          </w:p>
        </w:tc>
        <w:tc>
          <w:tcPr>
            <w:tcW w:w="2902" w:type="dxa"/>
          </w:tcPr>
          <w:p w14:paraId="203F37C1" w14:textId="77777777" w:rsidR="00735835" w:rsidRDefault="00735835" w:rsidP="00735835">
            <w:pPr>
              <w:ind w:left="0"/>
              <w:jc w:val="right"/>
            </w:pPr>
            <w:r>
              <w:t>Visual Studio</w:t>
            </w:r>
          </w:p>
        </w:tc>
      </w:tr>
      <w:tr w:rsidR="00735835" w14:paraId="33DA3092" w14:textId="77777777" w:rsidTr="00735835">
        <w:trPr>
          <w:trHeight w:val="325"/>
          <w:jc w:val="center"/>
        </w:trPr>
        <w:tc>
          <w:tcPr>
            <w:tcW w:w="2887" w:type="dxa"/>
          </w:tcPr>
          <w:p w14:paraId="2F979634" w14:textId="77777777" w:rsidR="00735835" w:rsidRDefault="00735835" w:rsidP="00735835">
            <w:pPr>
              <w:ind w:left="0"/>
            </w:pPr>
            <w:r>
              <w:t>Base de données</w:t>
            </w:r>
          </w:p>
        </w:tc>
        <w:tc>
          <w:tcPr>
            <w:tcW w:w="2902" w:type="dxa"/>
          </w:tcPr>
          <w:p w14:paraId="656A2354" w14:textId="77777777" w:rsidR="00735835" w:rsidRDefault="00735835" w:rsidP="00735835">
            <w:pPr>
              <w:ind w:left="0"/>
              <w:jc w:val="right"/>
            </w:pPr>
            <w:r>
              <w:t xml:space="preserve">PhpMyAdmin - </w:t>
            </w:r>
            <w:proofErr w:type="spellStart"/>
            <w:r>
              <w:t>mySql</w:t>
            </w:r>
            <w:proofErr w:type="spellEnd"/>
          </w:p>
        </w:tc>
      </w:tr>
      <w:tr w:rsidR="00735835" w14:paraId="11DAA152" w14:textId="77777777" w:rsidTr="00735835">
        <w:trPr>
          <w:trHeight w:val="325"/>
          <w:jc w:val="center"/>
        </w:trPr>
        <w:tc>
          <w:tcPr>
            <w:tcW w:w="2887" w:type="dxa"/>
          </w:tcPr>
          <w:p w14:paraId="54862FD3" w14:textId="77777777" w:rsidR="00735835" w:rsidRDefault="00735835" w:rsidP="00735835">
            <w:pPr>
              <w:ind w:left="0"/>
            </w:pPr>
            <w:r>
              <w:t>Gestion d’équipe</w:t>
            </w:r>
          </w:p>
        </w:tc>
        <w:tc>
          <w:tcPr>
            <w:tcW w:w="2902" w:type="dxa"/>
          </w:tcPr>
          <w:p w14:paraId="3AE582E0" w14:textId="77777777" w:rsidR="00735835" w:rsidRDefault="00735835" w:rsidP="00735835">
            <w:pPr>
              <w:ind w:left="0"/>
              <w:jc w:val="right"/>
            </w:pPr>
            <w:r>
              <w:t>Trello / GitHub</w:t>
            </w:r>
          </w:p>
        </w:tc>
      </w:tr>
    </w:tbl>
    <w:p w14:paraId="2AC70F02" w14:textId="77777777" w:rsidR="004D7DCD" w:rsidRDefault="004D7DCD" w:rsidP="00454D1F">
      <w:pPr>
        <w:pStyle w:val="Titre1"/>
      </w:pPr>
    </w:p>
    <w:p w14:paraId="1C5ECA38" w14:textId="77777777" w:rsidR="004D7DCD" w:rsidRDefault="004D7DCD">
      <w:pPr>
        <w:ind w:left="0"/>
        <w:rPr>
          <w:rFonts w:eastAsiaTheme="majorEastAsia" w:cstheme="majorBidi"/>
          <w:color w:val="3F251D" w:themeColor="accent1"/>
          <w:sz w:val="30"/>
          <w:szCs w:val="30"/>
        </w:rPr>
      </w:pPr>
      <w:r>
        <w:br w:type="page"/>
      </w:r>
    </w:p>
    <w:p w14:paraId="0B6B8761" w14:textId="319781E4" w:rsidR="00454D1F" w:rsidRDefault="00454D1F" w:rsidP="00454D1F">
      <w:pPr>
        <w:pStyle w:val="Titre1"/>
      </w:pPr>
      <w:r>
        <w:lastRenderedPageBreak/>
        <w:t>Mise en œuvre</w:t>
      </w:r>
    </w:p>
    <w:p w14:paraId="37355DBE" w14:textId="77777777" w:rsidR="00454D1F" w:rsidRDefault="00454D1F" w:rsidP="00454D1F">
      <w:pPr>
        <w:pStyle w:val="Titre2"/>
      </w:pPr>
      <w:r>
        <w:t>example de codes</w:t>
      </w:r>
    </w:p>
    <w:p w14:paraId="517D668B" w14:textId="1F8B4550" w:rsidR="004D7DCD" w:rsidRDefault="00454D1F" w:rsidP="00E038B4">
      <w:pPr>
        <w:pStyle w:val="Paragraphedeliste"/>
        <w:numPr>
          <w:ilvl w:val="0"/>
          <w:numId w:val="25"/>
        </w:numPr>
        <w:ind w:left="644"/>
      </w:pPr>
      <w:r>
        <w:t xml:space="preserve">Classe </w:t>
      </w:r>
      <w:r w:rsidR="00D022D5">
        <w:t xml:space="preserve">permettant la connexion </w:t>
      </w:r>
      <w:r w:rsidR="005A2389">
        <w:t>à l’</w:t>
      </w:r>
      <w:proofErr w:type="spellStart"/>
      <w:r w:rsidR="005A2389">
        <w:t>applcation</w:t>
      </w:r>
      <w:proofErr w:type="spellEnd"/>
      <w:r w:rsidR="004D7DCD">
        <w:t>.</w:t>
      </w:r>
    </w:p>
    <w:p w14:paraId="3E02926A" w14:textId="16ABA248" w:rsidR="005A2389" w:rsidRPr="00454D1F" w:rsidRDefault="005A2389" w:rsidP="004D7DCD">
      <w:r>
        <w:rPr>
          <w:noProof/>
        </w:rPr>
        <w:drawing>
          <wp:inline distT="0" distB="0" distL="0" distR="0" wp14:anchorId="1BD066EC" wp14:editId="7B419666">
            <wp:extent cx="5121670" cy="3333750"/>
            <wp:effectExtent l="0" t="0" r="317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nex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673" cy="3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6687" w14:textId="0D36324E" w:rsidR="00454D1F" w:rsidRDefault="004D7DCD" w:rsidP="004D7DCD">
      <w:pPr>
        <w:pStyle w:val="Paragraphedeliste"/>
        <w:numPr>
          <w:ilvl w:val="0"/>
          <w:numId w:val="25"/>
        </w:numPr>
      </w:pPr>
      <w:r>
        <w:t>Page principale</w:t>
      </w:r>
      <w:bookmarkStart w:id="0" w:name="_GoBack"/>
      <w:bookmarkEnd w:id="0"/>
    </w:p>
    <w:p w14:paraId="7334A137" w14:textId="67698E9E" w:rsidR="004D7DCD" w:rsidRDefault="004D7DCD" w:rsidP="004D7DCD">
      <w:r>
        <w:rPr>
          <w:noProof/>
        </w:rPr>
        <w:drawing>
          <wp:inline distT="0" distB="0" distL="0" distR="0" wp14:anchorId="579141CD" wp14:editId="43F78E16">
            <wp:extent cx="5095875" cy="3848049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_principa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132" cy="38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716A" w14:textId="2F0CAC68" w:rsidR="004D7DCD" w:rsidRPr="00454D1F" w:rsidRDefault="004D7DCD" w:rsidP="004D7DCD">
      <w:pPr>
        <w:ind w:left="0"/>
      </w:pPr>
    </w:p>
    <w:p w14:paraId="30F11FE3" w14:textId="77777777" w:rsidR="00454D1F" w:rsidRDefault="00454D1F" w:rsidP="00454D1F">
      <w:pPr>
        <w:pStyle w:val="Titre2"/>
      </w:pPr>
      <w:r>
        <w:t xml:space="preserve">Architecture </w:t>
      </w:r>
    </w:p>
    <w:p w14:paraId="2D610EF3" w14:textId="77777777" w:rsidR="00454D1F" w:rsidRDefault="00454D1F" w:rsidP="00454D1F">
      <w:r>
        <w:t xml:space="preserve">Le pattern </w:t>
      </w:r>
      <w:r w:rsidR="00F964CE">
        <w:t>choisi</w:t>
      </w:r>
      <w:r>
        <w:t xml:space="preserve"> </w:t>
      </w:r>
      <w:r w:rsidR="00F964CE">
        <w:t xml:space="preserve">MVVM « Model </w:t>
      </w:r>
      <w:proofErr w:type="spellStart"/>
      <w:r w:rsidR="00F964CE">
        <w:t>View</w:t>
      </w:r>
      <w:proofErr w:type="spellEnd"/>
      <w:r w:rsidR="00F964CE">
        <w:t xml:space="preserve"> </w:t>
      </w:r>
      <w:proofErr w:type="spellStart"/>
      <w:r w:rsidR="00F964CE">
        <w:t>ViewModel</w:t>
      </w:r>
      <w:proofErr w:type="spellEnd"/>
      <w:r w:rsidR="00F964CE">
        <w:t xml:space="preserve"> » est une architecture beaucoup utilisée en C# dans la programmation objet. </w:t>
      </w:r>
    </w:p>
    <w:p w14:paraId="7F873EB0" w14:textId="77777777" w:rsidR="00F964CE" w:rsidRDefault="00F964CE" w:rsidP="00454D1F">
      <w:r>
        <w:t>La vue (</w:t>
      </w:r>
      <w:proofErr w:type="spellStart"/>
      <w:r>
        <w:t>View</w:t>
      </w:r>
      <w:proofErr w:type="spellEnd"/>
      <w:r>
        <w:t>) est constituée des éléments graphique qui composent l’interface utilisateur.</w:t>
      </w:r>
    </w:p>
    <w:p w14:paraId="027CF1E8" w14:textId="77777777" w:rsidR="00F964CE" w:rsidRDefault="00F964CE" w:rsidP="00F964CE">
      <w:pPr>
        <w:jc w:val="center"/>
      </w:pPr>
      <w:r>
        <w:rPr>
          <w:noProof/>
        </w:rPr>
        <w:drawing>
          <wp:inline distT="0" distB="0" distL="0" distR="0" wp14:anchorId="6ED334AD" wp14:editId="3798C942">
            <wp:extent cx="4210050" cy="3028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1073" w14:textId="77777777" w:rsidR="000E0FE0" w:rsidRDefault="000E0FE0" w:rsidP="000E0FE0">
      <w:pPr>
        <w:pStyle w:val="Titre1"/>
      </w:pPr>
      <w:r>
        <w:t>Evolution du produit</w:t>
      </w:r>
    </w:p>
    <w:p w14:paraId="09D8C3FB" w14:textId="77777777" w:rsidR="000E0FE0" w:rsidRDefault="000E0FE0" w:rsidP="000E0FE0">
      <w:pPr>
        <w:pStyle w:val="Titre2"/>
      </w:pPr>
      <w:r>
        <w:t>Coté client</w:t>
      </w:r>
    </w:p>
    <w:p w14:paraId="5BE32124" w14:textId="77777777" w:rsidR="000E0FE0" w:rsidRDefault="000E0FE0" w:rsidP="000E0FE0">
      <w:r>
        <w:t xml:space="preserve">Plusieurs améliorations ont été proposé lors du projet. Du côté client, nous pourrions proposer une application complémentaire qui proposerait un compte client. </w:t>
      </w:r>
    </w:p>
    <w:p w14:paraId="337B3B52" w14:textId="77777777" w:rsidR="000E0FE0" w:rsidRDefault="000E0FE0" w:rsidP="000E0FE0">
      <w:r>
        <w:t xml:space="preserve">Celui-ci contiendrait les fonctionnalités suivantes : </w:t>
      </w:r>
    </w:p>
    <w:p w14:paraId="199F7915" w14:textId="77777777" w:rsidR="000E0FE0" w:rsidRDefault="000E0FE0" w:rsidP="000E0FE0">
      <w:pPr>
        <w:pStyle w:val="Paragraphedeliste"/>
        <w:numPr>
          <w:ilvl w:val="0"/>
          <w:numId w:val="25"/>
        </w:numPr>
      </w:pPr>
      <w:r>
        <w:t>Des points de fidélités avec des avantages selon le nombre accumulé de visites.</w:t>
      </w:r>
    </w:p>
    <w:p w14:paraId="15F4C843" w14:textId="77777777" w:rsidR="000E0FE0" w:rsidRDefault="000E0FE0" w:rsidP="000E0FE0">
      <w:pPr>
        <w:pStyle w:val="Paragraphedeliste"/>
        <w:numPr>
          <w:ilvl w:val="0"/>
          <w:numId w:val="25"/>
        </w:numPr>
      </w:pPr>
      <w:r>
        <w:t>La possibilité pour le client de voir si une table est libre avant même d’arriver au restaurant.</w:t>
      </w:r>
    </w:p>
    <w:p w14:paraId="6AB37D91" w14:textId="77777777" w:rsidR="000E0FE0" w:rsidRDefault="000E0FE0" w:rsidP="000E0FE0">
      <w:pPr>
        <w:pStyle w:val="Titre2"/>
      </w:pPr>
      <w:r>
        <w:t>coté administration</w:t>
      </w:r>
    </w:p>
    <w:p w14:paraId="02E50B9B" w14:textId="77777777" w:rsidR="000E0FE0" w:rsidRDefault="00B603B2" w:rsidP="000E0FE0">
      <w:r>
        <w:t xml:space="preserve">Une interface permettant de gérer la </w:t>
      </w:r>
      <w:r w:rsidR="002656F5">
        <w:t>carte de son restaurant.</w:t>
      </w:r>
    </w:p>
    <w:p w14:paraId="27FAEA50" w14:textId="77777777" w:rsidR="002656F5" w:rsidRDefault="002656F5" w:rsidP="000E0FE0">
      <w:r>
        <w:t>En effet, un tableau bord intuitif pour ajouter, supprimer, modifier des produits à la carte.</w:t>
      </w:r>
    </w:p>
    <w:p w14:paraId="5FFBD0F6" w14:textId="77777777" w:rsidR="002656F5" w:rsidRDefault="00E2475E" w:rsidP="000E0FE0">
      <w:r>
        <w:lastRenderedPageBreak/>
        <w:t>À la suite de</w:t>
      </w:r>
      <w:r w:rsidR="002656F5">
        <w:t xml:space="preserve"> cela, on peut réfléchir également à une gestion du stock.</w:t>
      </w:r>
    </w:p>
    <w:p w14:paraId="5A8C4C4D" w14:textId="77777777" w:rsidR="002656F5" w:rsidRDefault="002656F5" w:rsidP="000E0FE0">
      <w:r>
        <w:t>Ce qui permettra de savoir en temps réelle la disponibilité des plats.</w:t>
      </w:r>
    </w:p>
    <w:p w14:paraId="53580521" w14:textId="77777777" w:rsidR="002656F5" w:rsidRPr="000E0FE0" w:rsidRDefault="002656F5" w:rsidP="000E0FE0">
      <w:r>
        <w:t>On pourra également recueillir ses informations afin d’avoir une estimation plus précise pour passer une commande auprès des fournisseurs.</w:t>
      </w:r>
    </w:p>
    <w:p w14:paraId="72C9B70D" w14:textId="77777777" w:rsidR="00A45C72" w:rsidRDefault="00A45C72" w:rsidP="00A45C72">
      <w:pPr>
        <w:pStyle w:val="Titre1"/>
      </w:pPr>
      <w:r>
        <w:t>Gestion de projet</w:t>
      </w:r>
    </w:p>
    <w:p w14:paraId="3F80556C" w14:textId="77777777" w:rsidR="00A45C72" w:rsidRDefault="00A45C72" w:rsidP="00A45C72">
      <w:pPr>
        <w:pStyle w:val="Titre2"/>
      </w:pPr>
      <w:r>
        <w:t>organisation des tâches</w:t>
      </w:r>
    </w:p>
    <w:p w14:paraId="3959F90F" w14:textId="77777777" w:rsidR="00A45C72" w:rsidRDefault="00A45C72" w:rsidP="00A45C72">
      <w:r>
        <w:t>L’équipe projet se sert de l’outil Trello précédemment cité pour s’organiser dans le reste des travaux à fournir.</w:t>
      </w:r>
    </w:p>
    <w:p w14:paraId="4BB492B5" w14:textId="77777777" w:rsidR="00A45C72" w:rsidRDefault="00A45C72" w:rsidP="00A45C72">
      <w:r>
        <w:rPr>
          <w:noProof/>
        </w:rPr>
        <w:drawing>
          <wp:inline distT="0" distB="0" distL="0" distR="0" wp14:anchorId="7B6DBEEA" wp14:editId="3C422453">
            <wp:extent cx="5507990" cy="20212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16EC" w14:textId="77777777" w:rsidR="00A45C72" w:rsidRDefault="00A45C72" w:rsidP="00A45C72">
      <w:r>
        <w:t xml:space="preserve">Les couleurs ont chacune leur signification : </w:t>
      </w:r>
    </w:p>
    <w:p w14:paraId="19154E87" w14:textId="77777777" w:rsidR="00A45C72" w:rsidRDefault="00A45C72" w:rsidP="00A45C72">
      <w:pPr>
        <w:pStyle w:val="Paragraphedeliste"/>
        <w:numPr>
          <w:ilvl w:val="0"/>
          <w:numId w:val="25"/>
        </w:numPr>
      </w:pPr>
      <w:r>
        <w:t>Le rouge représente les travaux concernant la base de données.</w:t>
      </w:r>
    </w:p>
    <w:p w14:paraId="61724F02" w14:textId="77777777" w:rsidR="00A45C72" w:rsidRDefault="00A45C72" w:rsidP="00A45C72">
      <w:pPr>
        <w:pStyle w:val="Paragraphedeliste"/>
        <w:numPr>
          <w:ilvl w:val="0"/>
          <w:numId w:val="25"/>
        </w:numPr>
      </w:pPr>
      <w:r>
        <w:t>Le vert désigne les tâches écrites à produire.</w:t>
      </w:r>
    </w:p>
    <w:p w14:paraId="794DE1E1" w14:textId="77777777" w:rsidR="00A45C72" w:rsidRDefault="00A45C72" w:rsidP="00A45C72">
      <w:pPr>
        <w:pStyle w:val="Paragraphedeliste"/>
        <w:numPr>
          <w:ilvl w:val="0"/>
          <w:numId w:val="25"/>
        </w:numPr>
      </w:pPr>
      <w:r>
        <w:t>Le bleu désigne le développement des modules de l’application.</w:t>
      </w:r>
    </w:p>
    <w:p w14:paraId="3BDF72FE" w14:textId="77777777" w:rsidR="00A45C72" w:rsidRDefault="00A45C72" w:rsidP="00A45C72">
      <w:pPr>
        <w:pStyle w:val="Titre2"/>
      </w:pPr>
      <w:r>
        <w:t>Organisation d</w:t>
      </w:r>
      <w:r w:rsidR="00CA062C">
        <w:t>e la production</w:t>
      </w:r>
    </w:p>
    <w:p w14:paraId="064B56AA" w14:textId="77777777" w:rsidR="00CA062C" w:rsidRDefault="00CA062C" w:rsidP="00CA062C">
      <w:r>
        <w:t xml:space="preserve">L’équipe possède un git commun pour que chacun puisse envoyer son travail au même endroit, et ainsi, constater le travail de chacun, pouvoir faire du code </w:t>
      </w:r>
      <w:proofErr w:type="spellStart"/>
      <w:r>
        <w:t>review</w:t>
      </w:r>
      <w:proofErr w:type="spellEnd"/>
      <w:r>
        <w:t>, travailler en équipe en somme.</w:t>
      </w:r>
    </w:p>
    <w:p w14:paraId="134869D0" w14:textId="77777777" w:rsidR="00CA062C" w:rsidRDefault="00CA062C" w:rsidP="00CA062C">
      <w:r>
        <w:t>Deux branches distinctes ont été créés :</w:t>
      </w:r>
    </w:p>
    <w:p w14:paraId="5C1010ED" w14:textId="77777777" w:rsidR="00CA062C" w:rsidRDefault="00CA062C" w:rsidP="00CA062C">
      <w:pPr>
        <w:pStyle w:val="Paragraphedeliste"/>
        <w:numPr>
          <w:ilvl w:val="0"/>
          <w:numId w:val="25"/>
        </w:numPr>
      </w:pPr>
      <w:r>
        <w:t>DEV : le travail en développement et en test.</w:t>
      </w:r>
    </w:p>
    <w:p w14:paraId="6F662F0F" w14:textId="77777777" w:rsidR="00CA062C" w:rsidRPr="00CA062C" w:rsidRDefault="00CA062C" w:rsidP="00CA062C">
      <w:pPr>
        <w:pStyle w:val="Paragraphedeliste"/>
        <w:numPr>
          <w:ilvl w:val="0"/>
          <w:numId w:val="25"/>
        </w:numPr>
      </w:pPr>
      <w:r>
        <w:t>MASTER : le produit avec des fonctionnalités qui fonctionnent et qui ont été revu et validé par toute l’équipe.</w:t>
      </w:r>
    </w:p>
    <w:sectPr w:rsidR="00CA062C" w:rsidRPr="00CA062C" w:rsidSect="00813F4F">
      <w:footerReference w:type="default" r:id="rId15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960E4A" w14:textId="77777777" w:rsidR="00862E1E" w:rsidRDefault="00862E1E">
      <w:pPr>
        <w:spacing w:before="0" w:after="0" w:line="240" w:lineRule="auto"/>
      </w:pPr>
      <w:r>
        <w:separator/>
      </w:r>
    </w:p>
  </w:endnote>
  <w:endnote w:type="continuationSeparator" w:id="0">
    <w:p w14:paraId="186B9DDE" w14:textId="77777777" w:rsidR="00862E1E" w:rsidRDefault="00862E1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84CD5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64B62" w14:textId="77777777" w:rsidR="00862E1E" w:rsidRDefault="00862E1E">
      <w:pPr>
        <w:spacing w:before="0" w:after="0" w:line="240" w:lineRule="auto"/>
      </w:pPr>
      <w:r>
        <w:separator/>
      </w:r>
    </w:p>
  </w:footnote>
  <w:footnote w:type="continuationSeparator" w:id="0">
    <w:p w14:paraId="23967F99" w14:textId="77777777" w:rsidR="00862E1E" w:rsidRDefault="00862E1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EE65B7"/>
    <w:multiLevelType w:val="hybridMultilevel"/>
    <w:tmpl w:val="E3584B48"/>
    <w:lvl w:ilvl="0" w:tplc="A6A4916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4BD61FFE"/>
    <w:multiLevelType w:val="hybridMultilevel"/>
    <w:tmpl w:val="0DE685B0"/>
    <w:lvl w:ilvl="0" w:tplc="A6A4916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340F4"/>
    <w:multiLevelType w:val="hybridMultilevel"/>
    <w:tmpl w:val="C020FD58"/>
    <w:lvl w:ilvl="0" w:tplc="A6A4916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D4172"/>
    <w:multiLevelType w:val="hybridMultilevel"/>
    <w:tmpl w:val="4DBE028E"/>
    <w:lvl w:ilvl="0" w:tplc="A6A49168">
      <w:numFmt w:val="bullet"/>
      <w:lvlText w:val="-"/>
      <w:lvlJc w:val="left"/>
      <w:pPr>
        <w:ind w:left="1004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1B20280"/>
    <w:multiLevelType w:val="hybridMultilevel"/>
    <w:tmpl w:val="31D042B4"/>
    <w:lvl w:ilvl="0" w:tplc="A6A4916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2"/>
  </w:num>
  <w:num w:numId="8">
    <w:abstractNumId w:val="11"/>
  </w:num>
  <w:num w:numId="9">
    <w:abstractNumId w:val="14"/>
  </w:num>
  <w:num w:numId="10">
    <w:abstractNumId w:val="13"/>
  </w:num>
  <w:num w:numId="11">
    <w:abstractNumId w:val="19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0"/>
  </w:num>
  <w:num w:numId="23">
    <w:abstractNumId w:val="15"/>
  </w:num>
  <w:num w:numId="24">
    <w:abstractNumId w:val="2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048"/>
    <w:rsid w:val="000748AA"/>
    <w:rsid w:val="000C6E9B"/>
    <w:rsid w:val="000E0FE0"/>
    <w:rsid w:val="001638F6"/>
    <w:rsid w:val="001A2000"/>
    <w:rsid w:val="001D4D49"/>
    <w:rsid w:val="002656F5"/>
    <w:rsid w:val="002F56CA"/>
    <w:rsid w:val="003209D6"/>
    <w:rsid w:val="00334A73"/>
    <w:rsid w:val="003422FF"/>
    <w:rsid w:val="003C47D0"/>
    <w:rsid w:val="00434048"/>
    <w:rsid w:val="00434727"/>
    <w:rsid w:val="00436D9D"/>
    <w:rsid w:val="00454D1F"/>
    <w:rsid w:val="004952C4"/>
    <w:rsid w:val="004D7DCD"/>
    <w:rsid w:val="005A1C5A"/>
    <w:rsid w:val="005A2389"/>
    <w:rsid w:val="00690EFD"/>
    <w:rsid w:val="007021DE"/>
    <w:rsid w:val="00732607"/>
    <w:rsid w:val="00735835"/>
    <w:rsid w:val="00750288"/>
    <w:rsid w:val="007C03F5"/>
    <w:rsid w:val="00813F4F"/>
    <w:rsid w:val="00844483"/>
    <w:rsid w:val="00845820"/>
    <w:rsid w:val="00862E1E"/>
    <w:rsid w:val="00865AAB"/>
    <w:rsid w:val="00934F1C"/>
    <w:rsid w:val="009D2231"/>
    <w:rsid w:val="009F7646"/>
    <w:rsid w:val="00A122DB"/>
    <w:rsid w:val="00A45C72"/>
    <w:rsid w:val="00AD165F"/>
    <w:rsid w:val="00B26794"/>
    <w:rsid w:val="00B47B7A"/>
    <w:rsid w:val="00B603B2"/>
    <w:rsid w:val="00B646B8"/>
    <w:rsid w:val="00C80BD4"/>
    <w:rsid w:val="00CA062C"/>
    <w:rsid w:val="00CF3A42"/>
    <w:rsid w:val="00D022D5"/>
    <w:rsid w:val="00D5413C"/>
    <w:rsid w:val="00DC07A3"/>
    <w:rsid w:val="00DE014E"/>
    <w:rsid w:val="00E11B8A"/>
    <w:rsid w:val="00E2475E"/>
    <w:rsid w:val="00F527AF"/>
    <w:rsid w:val="00F532AD"/>
    <w:rsid w:val="00F677F9"/>
    <w:rsid w:val="00F964CE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96E763"/>
  <w15:chartTrackingRefBased/>
  <w15:docId w15:val="{847F0C44-978A-447E-A8B8-C51E48E2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56CA"/>
    <w:pPr>
      <w:ind w:left="284"/>
    </w:pPr>
    <w:rPr>
      <w:rFonts w:ascii="Century Gothic" w:hAnsi="Century Gothic"/>
    </w:rPr>
  </w:style>
  <w:style w:type="paragraph" w:styleId="Titre1">
    <w:name w:val="heading 1"/>
    <w:basedOn w:val="Normal"/>
    <w:next w:val="Normal"/>
    <w:link w:val="Titre1Car"/>
    <w:uiPriority w:val="4"/>
    <w:qFormat/>
    <w:rsid w:val="002F56CA"/>
    <w:pPr>
      <w:keepNext/>
      <w:keepLines/>
      <w:spacing w:before="600" w:after="60"/>
      <w:outlineLvl w:val="0"/>
    </w:pPr>
    <w:rPr>
      <w:rFonts w:eastAsiaTheme="majorEastAsia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2F56CA"/>
    <w:pPr>
      <w:keepNext/>
      <w:keepLines/>
      <w:spacing w:before="240" w:after="0"/>
      <w:outlineLvl w:val="1"/>
    </w:pPr>
    <w:rPr>
      <w:rFonts w:eastAsiaTheme="majorEastAsia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unhideWhenUsed/>
    <w:qFormat/>
    <w:rsid w:val="002F56CA"/>
    <w:pPr>
      <w:keepNext/>
      <w:keepLines/>
      <w:spacing w:before="200" w:after="0"/>
      <w:outlineLvl w:val="2"/>
    </w:pPr>
    <w:rPr>
      <w:rFonts w:eastAsiaTheme="majorEastAsia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2F56CA"/>
    <w:rPr>
      <w:rFonts w:ascii="Century Gothic" w:eastAsiaTheme="majorEastAsia" w:hAnsi="Century Gothic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2F56CA"/>
    <w:rPr>
      <w:rFonts w:ascii="Century Gothic" w:eastAsiaTheme="majorEastAsia" w:hAnsi="Century Gothic" w:cstheme="majorBidi"/>
      <w:caps/>
      <w:color w:val="3F251D" w:themeColor="accent1"/>
    </w:rPr>
  </w:style>
  <w:style w:type="character" w:customStyle="1" w:styleId="Titre3Car">
    <w:name w:val="Titre 3 Car"/>
    <w:basedOn w:val="Policepardfaut"/>
    <w:link w:val="Titre3"/>
    <w:uiPriority w:val="4"/>
    <w:rsid w:val="002F56CA"/>
    <w:rPr>
      <w:rFonts w:ascii="Century Gothic" w:eastAsiaTheme="majorEastAsia" w:hAnsi="Century Gothic" w:cstheme="majorBidi"/>
      <w:color w:val="3F251D" w:themeColor="accent1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ind w:left="284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paragraph" w:styleId="Paragraphedeliste">
    <w:name w:val="List Paragraph"/>
    <w:basedOn w:val="Normal"/>
    <w:uiPriority w:val="34"/>
    <w:semiHidden/>
    <w:qFormat/>
    <w:rsid w:val="00436D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ghlami%20Farah\AppData\Roaming\Microsoft\Templates\Rapport%20d&#8217;&#233;tudiant%20avec%20page%20de%20garde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2FD2D-47F7-46C4-960C-9B1C363BA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page de garde</Template>
  <TotalTime>2632</TotalTime>
  <Pages>8</Pages>
  <Words>805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Zoghlami Farah</dc:creator>
  <cp:keywords/>
  <cp:lastModifiedBy>RALIJAONA Tiona</cp:lastModifiedBy>
  <cp:revision>11</cp:revision>
  <dcterms:created xsi:type="dcterms:W3CDTF">2019-02-07T17:01:00Z</dcterms:created>
  <dcterms:modified xsi:type="dcterms:W3CDTF">2019-03-04T12:40:00Z</dcterms:modified>
  <cp:version/>
</cp:coreProperties>
</file>